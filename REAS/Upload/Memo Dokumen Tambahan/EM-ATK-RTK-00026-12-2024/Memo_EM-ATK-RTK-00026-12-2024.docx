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Pr="00D9446B" w:rsidR="00543CD5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>TESTING</w:t>
      </w:r>
    </w:p>
    <w:p w:rsidRPr="00D9446B" w:rsidR="00B4272E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>{{HIJRIYAH_DATE}}</w:t>
      </w:r>
    </w:p>
    <w:p w:rsidRPr="00D9446B" w:rsidR="00B4272E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>{{MEMO_NO}}</w:t>
      </w:r>
    </w:p>
    <w:p w:rsidRPr="00D9446B" w:rsidR="00B4272E" w:rsidP="00334F4D" w:rsidRDefault="00B4272E">
      <w:pPr>
        <w:rPr>
          <w:rFonts w:ascii="Arial" w:hAnsi="Arial" w:cs="Arial"/>
          <w:lang w:val="en-US"/>
        </w:rPr>
      </w:pPr>
    </w:p>
    <w:p w:rsidRPr="00D9446B" w:rsidR="00B4272E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 xml:space="preserve">Kepada Yth, </w:t>
      </w:r>
    </w:p>
    <w:p w:rsidRPr="00D9446B" w:rsidR="00B4272E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>{{CUSTOMER_NAME}}</w:t>
      </w:r>
    </w:p>
    <w:p w:rsidRPr="00D9446B" w:rsidR="00B4272E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>{{COMPANY_NAME}}</w:t>
      </w:r>
    </w:p>
    <w:p w:rsidRPr="00D9446B" w:rsidR="00B4272E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>Alamat</w:t>
      </w:r>
    </w:p>
    <w:p w:rsidRPr="00D9446B" w:rsidR="00B4272E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>{{ADDRESS}}</w:t>
      </w:r>
    </w:p>
    <w:p w:rsidRPr="00D9446B" w:rsidR="00B4272E" w:rsidP="00334F4D" w:rsidRDefault="00B4272E">
      <w:pPr>
        <w:rPr>
          <w:rFonts w:ascii="Arial" w:hAnsi="Arial" w:cs="Arial"/>
          <w:lang w:val="en-US"/>
        </w:rPr>
      </w:pPr>
    </w:p>
    <w:p w:rsidRPr="00D9446B" w:rsidR="00B4272E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>Hal</w:t>
      </w:r>
      <w:r w:rsidRPr="00D9446B">
        <w:rPr>
          <w:rFonts w:ascii="Arial" w:hAnsi="Arial" w:cs="Arial"/>
          <w:lang w:val="en-US"/>
        </w:rPr>
        <w:tab/>
        <w:t>: {{PERIHAL}}</w:t>
      </w:r>
    </w:p>
    <w:p w:rsidRPr="00D9446B" w:rsidR="00B4272E" w:rsidP="00334F4D" w:rsidRDefault="00D9446B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noProof/>
          <w:lang w:val="en-US" w:eastAsia="en-US" w:bidi="ar-SA"/>
        </w:rPr>
        <w:drawing>
          <wp:inline distT="0" distB="0" distL="0" distR="0">
            <wp:extent cx="2514600" cy="546100"/>
            <wp:effectExtent l="0" t="0" r="0" b="6350"/>
            <wp:docPr id="3" name="Picture 3" descr="C:\Users\aditya.permana\AppData\Local\Microsoft\Windows\INetCache\Content.Word\assalamualaiku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itya.permana\AppData\Local\Microsoft\Windows\INetCache\Content.Word\assalamualaikum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9446B" w:rsidR="007E6DF9" w:rsidP="00B4272E" w:rsidRDefault="00B4272E">
      <w:pPr>
        <w:widowControl/>
        <w:suppressAutoHyphens w:val="0"/>
        <w:autoSpaceDE w:val="0"/>
        <w:autoSpaceDN w:val="0"/>
        <w:adjustRightInd w:val="0"/>
        <w:rPr>
          <w:rFonts w:ascii="Arial" w:hAnsi="Arial" w:cs="Arial"/>
          <w:lang w:val="en-US"/>
        </w:rPr>
      </w:pPr>
      <w:r w:rsidRPr="00D9446B">
        <w:rPr>
          <w:rFonts w:ascii="Arial" w:hAnsi="Arial" w:eastAsia="Calibri" w:cs="Arial"/>
          <w:kern w:val="0"/>
          <w:lang w:val="en-US" w:eastAsia="en-US" w:bidi="ar-SA"/>
        </w:rPr>
        <w:t xml:space="preserve">Teriring salam dan do’a semoga </w:t>
      </w:r>
      <w:r w:rsidRPr="00D9446B">
        <w:rPr>
          <w:rFonts w:ascii="Arial" w:hAnsi="Arial" w:eastAsia="Calibri" w:cs="Arial"/>
          <w:kern w:val="0"/>
          <w:lang w:val="en-US" w:eastAsia="en-US" w:bidi="ar-SA"/>
        </w:rPr>
        <w:t xml:space="preserve">Bapak / </w:t>
      </w:r>
      <w:r w:rsidRPr="00D9446B">
        <w:rPr>
          <w:rFonts w:ascii="Arial" w:hAnsi="Arial" w:eastAsia="Calibri" w:cs="Arial"/>
          <w:kern w:val="0"/>
          <w:lang w:val="en-US" w:eastAsia="en-US" w:bidi="ar-SA"/>
        </w:rPr>
        <w:t>Ibu selalu dalam lindungan Allah SWT, dan sukses dalam aktivitas seharihari.</w:t>
      </w:r>
      <w:r w:rsidRPr="00D9446B">
        <w:rPr>
          <w:rFonts w:ascii="Arial" w:hAnsi="Arial" w:eastAsia="Calibri" w:cs="Arial"/>
          <w:kern w:val="0"/>
          <w:lang w:val="en-US" w:eastAsia="en-US" w:bidi="ar-SA"/>
        </w:rPr>
        <w:t xml:space="preserve"> </w:t>
      </w:r>
      <w:r w:rsidRPr="00D9446B">
        <w:rPr>
          <w:rFonts w:ascii="Arial" w:hAnsi="Arial" w:eastAsia="Calibri" w:cs="Arial"/>
          <w:kern w:val="0"/>
          <w:lang w:val="en-US" w:eastAsia="en-US" w:bidi="ar-SA"/>
        </w:rPr>
        <w:t>Amin.</w:t>
      </w:r>
    </w:p>
    <w:p w:rsidRPr="00D9446B" w:rsidR="007E6DF9" w:rsidP="00334F4D" w:rsidRDefault="007E6DF9">
      <w:pPr>
        <w:rPr>
          <w:rFonts w:ascii="Arial" w:hAnsi="Arial" w:cs="Arial"/>
          <w:lang w:val="en-US"/>
        </w:rPr>
      </w:pPr>
    </w:p>
    <w:p w:rsidRPr="00D9446B" w:rsidR="00864554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>{{BODYCONTENT_1}}</w:t>
      </w:r>
    </w:p>
    <w:p w:rsidRPr="00D9446B" w:rsidR="00B4272E" w:rsidP="00334F4D" w:rsidRDefault="00B4272E">
      <w:pPr>
        <w:rPr>
          <w:rFonts w:ascii="Arial" w:hAnsi="Arial" w:cs="Arial"/>
          <w:lang w:val="en-US"/>
        </w:rPr>
      </w:pPr>
    </w:p>
    <w:p w:rsidRPr="00D9446B" w:rsidR="00B4272E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 xml:space="preserve">Rp </w:t>
      </w:r>
      <w:r w:rsidRPr="00D9446B">
        <w:rPr>
          <w:rFonts w:ascii="Arial" w:hAnsi="Arial" w:cs="Arial"/>
          <w:lang w:val="en-US"/>
        </w:rPr>
        <w:tab/>
        <w:t>: {{AMOUNT_ACTUAL}}</w:t>
      </w:r>
    </w:p>
    <w:p w:rsidRPr="00D9446B" w:rsidR="00B4272E" w:rsidP="00334F4D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cs="Arial"/>
          <w:lang w:val="en-US"/>
        </w:rPr>
        <w:tab/>
        <w:t xml:space="preserve">  {{AMOUNT_SPELL}}</w:t>
      </w:r>
    </w:p>
    <w:p w:rsidRPr="00D9446B" w:rsidR="00B4272E" w:rsidP="00334F4D" w:rsidRDefault="00B4272E">
      <w:pPr>
        <w:rPr>
          <w:rFonts w:ascii="Arial" w:hAnsi="Arial" w:cs="Arial"/>
          <w:lang w:val="en-US"/>
        </w:rPr>
      </w:pPr>
    </w:p>
    <w:p w:rsidRPr="00D9446B" w:rsidR="00B4272E" w:rsidP="00334F4D" w:rsidRDefault="00B4272E">
      <w:pPr>
        <w:rPr>
          <w:rFonts w:ascii="Arial" w:hAnsi="Arial" w:eastAsia="Calibri" w:cs="Arial"/>
          <w:kern w:val="0"/>
          <w:lang w:val="en-US" w:eastAsia="en-US" w:bidi="ar-SA"/>
        </w:rPr>
      </w:pPr>
      <w:r w:rsidRPr="00D9446B">
        <w:rPr>
          <w:rFonts w:ascii="Arial" w:hAnsi="Arial" w:eastAsia="Calibri" w:cs="Arial"/>
          <w:kern w:val="0"/>
          <w:lang w:val="en-US" w:eastAsia="en-US" w:bidi="ar-SA"/>
        </w:rPr>
        <w:t xml:space="preserve">Mohon kiranya dapat dibayarkan ke rekening bank kami di bawah, paling lambat Tanggal </w:t>
      </w:r>
      <w:r w:rsidRPr="00D9446B">
        <w:rPr>
          <w:rFonts w:ascii="Arial" w:hAnsi="Arial" w:eastAsia="Calibri" w:cs="Arial"/>
          <w:kern w:val="0"/>
          <w:lang w:val="en-US" w:eastAsia="en-US" w:bidi="ar-SA"/>
        </w:rPr>
        <w:t>{{TANGGAL_2}}</w:t>
      </w:r>
      <w:r w:rsidRPr="00D9446B">
        <w:rPr>
          <w:rFonts w:ascii="Arial" w:hAnsi="Arial" w:eastAsia="Calibri" w:cs="Arial"/>
          <w:kern w:val="0"/>
          <w:lang w:val="en-US" w:eastAsia="en-US" w:bidi="ar-SA"/>
        </w:rPr>
        <w:t xml:space="preserve"> :</w:t>
      </w:r>
    </w:p>
    <w:p w:rsidRPr="00D9446B" w:rsidR="00B4272E" w:rsidP="00334F4D" w:rsidRDefault="00B4272E">
      <w:pPr>
        <w:rPr>
          <w:rFonts w:ascii="Arial" w:hAnsi="Arial" w:eastAsia="Calibri" w:cs="Arial"/>
          <w:b/>
          <w:kern w:val="0"/>
          <w:lang w:val="en-US" w:eastAsia="en-US" w:bidi="ar-SA"/>
        </w:rPr>
      </w:pP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>Nama Bank</w:t>
      </w: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ab/>
      </w:r>
      <w:r w:rsidR="00D9446B">
        <w:rPr>
          <w:rFonts w:ascii="Arial" w:hAnsi="Arial" w:eastAsia="Calibri" w:cs="Arial"/>
          <w:b/>
          <w:kern w:val="0"/>
          <w:lang w:val="en-US" w:eastAsia="en-US" w:bidi="ar-SA"/>
        </w:rPr>
        <w:tab/>
      </w:r>
      <w:r w:rsidRPr="00D9446B">
        <w:rPr>
          <w:rFonts w:ascii="Arial" w:hAnsi="Arial" w:eastAsia="Calibri" w:cs="Arial"/>
          <w:kern w:val="0"/>
          <w:lang w:val="en-US" w:eastAsia="en-US" w:bidi="ar-SA"/>
        </w:rPr>
        <w:t>:</w:t>
      </w: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 xml:space="preserve"> {{BANK_NAME}}</w:t>
      </w:r>
    </w:p>
    <w:p w:rsidRPr="00D9446B" w:rsidR="00B4272E" w:rsidP="00334F4D" w:rsidRDefault="00B4272E">
      <w:pPr>
        <w:rPr>
          <w:rFonts w:ascii="Arial" w:hAnsi="Arial" w:eastAsia="Calibri" w:cs="Arial"/>
          <w:b/>
          <w:kern w:val="0"/>
          <w:lang w:val="en-US" w:eastAsia="en-US" w:bidi="ar-SA"/>
        </w:rPr>
      </w:pP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>No Rekening</w:t>
      </w: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ab/>
      </w:r>
      <w:r w:rsidRPr="00D9446B">
        <w:rPr>
          <w:rFonts w:ascii="Arial" w:hAnsi="Arial" w:eastAsia="Calibri" w:cs="Arial"/>
          <w:kern w:val="0"/>
          <w:lang w:val="en-US" w:eastAsia="en-US" w:bidi="ar-SA"/>
        </w:rPr>
        <w:t>:</w:t>
      </w: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 xml:space="preserve"> {{REKENING_NO}}</w:t>
      </w:r>
    </w:p>
    <w:p w:rsidRPr="00D9446B" w:rsidR="00B4272E" w:rsidP="00334F4D" w:rsidRDefault="00B4272E">
      <w:pPr>
        <w:rPr>
          <w:rFonts w:ascii="Arial" w:hAnsi="Arial" w:eastAsia="Calibri" w:cs="Arial"/>
          <w:b/>
          <w:kern w:val="0"/>
          <w:lang w:val="en-US" w:eastAsia="en-US" w:bidi="ar-SA"/>
        </w:rPr>
      </w:pP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>Atas Nama</w:t>
      </w: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ab/>
      </w:r>
      <w:r w:rsidRPr="00D9446B" w:rsidR="00D9446B">
        <w:rPr>
          <w:rFonts w:ascii="Arial" w:hAnsi="Arial" w:eastAsia="Calibri" w:cs="Arial"/>
          <w:b/>
          <w:kern w:val="0"/>
          <w:lang w:val="en-US" w:eastAsia="en-US" w:bidi="ar-SA"/>
        </w:rPr>
        <w:tab/>
      </w:r>
      <w:r w:rsidRPr="00D9446B">
        <w:rPr>
          <w:rFonts w:ascii="Arial" w:hAnsi="Arial" w:eastAsia="Calibri" w:cs="Arial"/>
          <w:kern w:val="0"/>
          <w:lang w:val="en-US" w:eastAsia="en-US" w:bidi="ar-SA"/>
        </w:rPr>
        <w:t>:</w:t>
      </w: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 xml:space="preserve"> {{ACCOUNT_NAME}}</w:t>
      </w:r>
    </w:p>
    <w:p w:rsidRPr="00D9446B" w:rsidR="00B4272E" w:rsidP="00334F4D" w:rsidRDefault="00B4272E">
      <w:pPr>
        <w:rPr>
          <w:rFonts w:ascii="Arial" w:hAnsi="Arial" w:eastAsia="Calibri" w:cs="Arial"/>
          <w:b/>
          <w:kern w:val="0"/>
          <w:lang w:val="en-US" w:eastAsia="en-US" w:bidi="ar-SA"/>
        </w:rPr>
      </w:pP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>Berita</w:t>
      </w: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ab/>
      </w:r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ab/>
      </w:r>
      <w:r w:rsidR="00D9446B">
        <w:rPr>
          <w:rFonts w:ascii="Arial" w:hAnsi="Arial" w:eastAsia="Calibri" w:cs="Arial"/>
          <w:b/>
          <w:kern w:val="0"/>
          <w:lang w:val="en-US" w:eastAsia="en-US" w:bidi="ar-SA"/>
        </w:rPr>
        <w:tab/>
      </w:r>
      <w:bookmarkStart w:name="_GoBack" w:id="0"/>
      <w:r w:rsidRPr="00D9446B">
        <w:rPr>
          <w:rFonts w:ascii="Arial" w:hAnsi="Arial" w:eastAsia="Calibri" w:cs="Arial"/>
          <w:kern w:val="0"/>
          <w:lang w:val="en-US" w:eastAsia="en-US" w:bidi="ar-SA"/>
        </w:rPr>
        <w:t>:</w:t>
      </w:r>
      <w:bookmarkEnd w:id="0"/>
      <w:r w:rsidRPr="00D9446B">
        <w:rPr>
          <w:rFonts w:ascii="Arial" w:hAnsi="Arial" w:eastAsia="Calibri" w:cs="Arial"/>
          <w:b/>
          <w:kern w:val="0"/>
          <w:lang w:val="en-US" w:eastAsia="en-US" w:bidi="ar-SA"/>
        </w:rPr>
        <w:t xml:space="preserve"> {{NOTES}}</w:t>
      </w:r>
    </w:p>
    <w:p w:rsidRPr="00D9446B" w:rsidR="00B4272E" w:rsidP="00334F4D" w:rsidRDefault="00B4272E">
      <w:pPr>
        <w:rPr>
          <w:rFonts w:ascii="Arial" w:hAnsi="Arial" w:eastAsia="Calibri" w:cs="Arial"/>
          <w:kern w:val="0"/>
          <w:lang w:val="en-US" w:eastAsia="en-US" w:bidi="ar-SA"/>
        </w:rPr>
      </w:pPr>
    </w:p>
    <w:p w:rsidRPr="00D9446B" w:rsidR="00B4272E" w:rsidP="00334F4D" w:rsidRDefault="00B4272E">
      <w:pPr>
        <w:rPr>
          <w:rFonts w:ascii="Arial" w:hAnsi="Arial" w:eastAsia="Calibri" w:cs="Arial"/>
          <w:kern w:val="0"/>
          <w:lang w:val="en-US" w:eastAsia="en-US" w:bidi="ar-SA"/>
        </w:rPr>
      </w:pPr>
      <w:r w:rsidRPr="00D9446B">
        <w:rPr>
          <w:rFonts w:ascii="Arial" w:hAnsi="Arial" w:eastAsia="Calibri" w:cs="Arial"/>
          <w:kern w:val="0"/>
          <w:lang w:val="en-US" w:eastAsia="en-US" w:bidi="ar-SA"/>
        </w:rPr>
        <w:t>Demikian kami sampaikan, atas kerjasama yang baik kami ucapkan terima kasih.</w:t>
      </w:r>
    </w:p>
    <w:p w:rsidRPr="00D9446B" w:rsidR="00B4272E" w:rsidP="00334F4D" w:rsidRDefault="00D9446B">
      <w:pPr>
        <w:rPr>
          <w:rFonts w:ascii="Arial" w:hAnsi="Arial" w:eastAsia="Calibri" w:cs="Arial"/>
          <w:kern w:val="0"/>
          <w:lang w:val="en-US" w:eastAsia="en-US" w:bidi="ar-SA"/>
        </w:rPr>
      </w:pPr>
      <w:r w:rsidRPr="00D9446B">
        <w:rPr>
          <w:rFonts w:ascii="Arial" w:hAnsi="Arial" w:eastAsia="Calibri" w:cs="Arial"/>
          <w:noProof/>
          <w:kern w:val="0"/>
          <w:lang w:val="en-US" w:eastAsia="en-US" w:bidi="ar-SA"/>
        </w:rPr>
        <w:drawing>
          <wp:inline distT="0" distB="0" distL="0" distR="0">
            <wp:extent cx="2628900" cy="571500"/>
            <wp:effectExtent l="0" t="0" r="0" b="0"/>
            <wp:docPr id="8" name="Picture 8" descr="C:\Users\aditya.permana\AppData\Local\Microsoft\Windows\INetCache\Content.Word\walaikumsal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aditya.permana\AppData\Local\Microsoft\Windows\INetCache\Content.Word\walaikumsalam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9446B" w:rsidR="00B4272E" w:rsidP="00334F4D" w:rsidRDefault="00B4272E">
      <w:pPr>
        <w:rPr>
          <w:rFonts w:ascii="Arial" w:hAnsi="Arial" w:eastAsia="Calibri" w:cs="Arial"/>
          <w:kern w:val="0"/>
          <w:lang w:val="en-US" w:eastAsia="en-US" w:bidi="ar-SA"/>
        </w:rPr>
      </w:pPr>
      <w:r w:rsidRPr="00D9446B">
        <w:rPr>
          <w:rFonts w:ascii="Arial" w:hAnsi="Arial" w:eastAsia="Calibri" w:cs="Arial"/>
          <w:kern w:val="0"/>
          <w:lang w:val="en-US" w:eastAsia="en-US" w:bidi="ar-SA"/>
        </w:rPr>
        <w:t>PT. Asuransi Takaful Keluarga</w:t>
      </w:r>
    </w:p>
    <w:p w:rsidRPr="00D9446B" w:rsidR="00B4272E" w:rsidP="00334F4D" w:rsidRDefault="00B4272E">
      <w:pPr>
        <w:rPr>
          <w:rFonts w:ascii="Arial" w:hAnsi="Arial" w:eastAsia="Calibri" w:cs="Arial"/>
          <w:kern w:val="0"/>
          <w:lang w:val="en-US" w:eastAsia="en-US" w:bidi="ar-SA"/>
        </w:rPr>
      </w:pPr>
    </w:p>
    <w:p w:rsidRPr="00D9446B" w:rsidR="00B4272E" w:rsidP="00334F4D" w:rsidRDefault="00B4272E">
      <w:pPr>
        <w:rPr>
          <w:rFonts w:ascii="Arial" w:hAnsi="Arial" w:eastAsia="Calibri" w:cs="Arial"/>
          <w:kern w:val="0"/>
          <w:lang w:val="en-US" w:eastAsia="en-US" w:bidi="ar-SA"/>
        </w:rPr>
      </w:pPr>
    </w:p>
    <w:p w:rsidRPr="00D9446B" w:rsidR="00D9446B" w:rsidP="00334F4D" w:rsidRDefault="00D9446B">
      <w:pPr>
        <w:rPr>
          <w:rFonts w:ascii="Arial" w:hAnsi="Arial" w:eastAsia="Calibri" w:cs="Arial"/>
          <w:kern w:val="0"/>
          <w:lang w:val="en-US" w:eastAsia="en-US" w:bidi="ar-SA"/>
        </w:rPr>
      </w:pPr>
    </w:p>
    <w:p w:rsidRPr="00D9446B" w:rsidR="00B4272E" w:rsidP="00334F4D" w:rsidRDefault="00B4272E">
      <w:pPr>
        <w:rPr>
          <w:rFonts w:ascii="Arial" w:hAnsi="Arial" w:eastAsia="Calibri" w:cs="Arial"/>
          <w:kern w:val="0"/>
          <w:lang w:val="en-US" w:eastAsia="en-US" w:bidi="ar-SA"/>
        </w:rPr>
      </w:pPr>
    </w:p>
    <w:p w:rsidRPr="00D9446B" w:rsidR="00B4272E" w:rsidP="00B4272E" w:rsidRDefault="00B4272E">
      <w:pPr>
        <w:widowControl/>
        <w:suppressAutoHyphens w:val="0"/>
        <w:autoSpaceDE w:val="0"/>
        <w:autoSpaceDN w:val="0"/>
        <w:adjustRightInd w:val="0"/>
        <w:rPr>
          <w:rFonts w:ascii="Arial" w:hAnsi="Arial" w:eastAsia="Calibri" w:cs="Arial"/>
          <w:kern w:val="0"/>
          <w:lang w:val="en-US" w:eastAsia="en-US" w:bidi="ar-SA"/>
        </w:rPr>
      </w:pPr>
      <w:r w:rsidRPr="00D9446B">
        <w:rPr>
          <w:rFonts w:ascii="Arial" w:hAnsi="Arial" w:eastAsia="Calibri" w:cs="Arial"/>
          <w:kern w:val="0"/>
          <w:lang w:val="en-US" w:eastAsia="en-US" w:bidi="ar-SA"/>
        </w:rPr>
        <w:t>Meidar Sakinata</w:t>
      </w:r>
      <w:r w:rsidRP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>
        <w:rPr>
          <w:rFonts w:ascii="Arial" w:hAnsi="Arial" w:eastAsia="Calibri" w:cs="Arial"/>
          <w:kern w:val="0"/>
          <w:lang w:val="en-US" w:eastAsia="en-US" w:bidi="ar-SA"/>
        </w:rPr>
        <w:t>Liza Festary</w:t>
      </w:r>
    </w:p>
    <w:p w:rsidRPr="00D9446B" w:rsidR="00B4272E" w:rsidP="00B4272E" w:rsidRDefault="00B4272E">
      <w:pPr>
        <w:rPr>
          <w:rFonts w:ascii="Arial" w:hAnsi="Arial" w:cs="Arial"/>
          <w:lang w:val="en-US"/>
        </w:rPr>
      </w:pPr>
      <w:r w:rsidRPr="00D9446B">
        <w:rPr>
          <w:rFonts w:ascii="Arial" w:hAnsi="Arial" w:eastAsia="Calibri" w:cs="Arial"/>
          <w:kern w:val="0"/>
          <w:lang w:val="en-US" w:eastAsia="en-US" w:bidi="ar-SA"/>
        </w:rPr>
        <w:t>Head of Retakaful</w:t>
      </w:r>
      <w:r w:rsidRPr="00D9446B" w:rsidR="00D9446B">
        <w:rPr>
          <w:rFonts w:ascii="Arial" w:hAnsi="Arial" w:eastAsia="Calibri" w:cs="Arial"/>
          <w:kern w:val="0"/>
          <w:lang w:val="en-US" w:eastAsia="en-US" w:bidi="ar-SA"/>
        </w:rPr>
        <w:t xml:space="preserve"> </w:t>
      </w:r>
      <w:r w:rsidRPr="00D9446B" w:rsid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 w:rsid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 w:rsid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 w:rsid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 w:rsid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 w:rsidR="00D9446B">
        <w:rPr>
          <w:rFonts w:ascii="Arial" w:hAnsi="Arial" w:eastAsia="Calibri" w:cs="Arial"/>
          <w:kern w:val="0"/>
          <w:lang w:val="en-US" w:eastAsia="en-US" w:bidi="ar-SA"/>
        </w:rPr>
        <w:tab/>
      </w:r>
      <w:r w:rsidRPr="00D9446B" w:rsidR="00D9446B">
        <w:rPr>
          <w:rFonts w:ascii="Arial" w:hAnsi="Arial" w:eastAsia="Calibri" w:cs="Arial"/>
          <w:kern w:val="0"/>
          <w:lang w:val="en-US" w:eastAsia="en-US" w:bidi="ar-SA"/>
        </w:rPr>
        <w:t>Head of Actuary Division</w:t>
      </w: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p w:rsidRPr="00D9446B" w:rsidR="00864554" w:rsidP="00334F4D" w:rsidRDefault="00864554">
      <w:pPr>
        <w:rPr>
          <w:rFonts w:ascii="Arial" w:hAnsi="Arial" w:cs="Arial"/>
          <w:lang w:val="en-US"/>
        </w:rPr>
      </w:pPr>
    </w:p>
    <w:sectPr w:rsidRPr="00D9446B" w:rsidR="00864554" w:rsidSect="00864554">
      <w:headerReference w:type="even" r:id="rId10"/>
      <w:headerReference w:type="default" r:id="rId11"/>
      <w:headerReference w:type="first" r:id="rId12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66B9" w:rsidRDefault="006D66B9" w:rsidP="00334F4D">
      <w:r>
        <w:separator/>
      </w:r>
    </w:p>
  </w:endnote>
  <w:endnote w:type="continuationSeparator" w:id="0">
    <w:p w:rsidR="006D66B9" w:rsidRDefault="006D66B9" w:rsidP="00334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00000000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66B9" w:rsidRDefault="006D66B9" w:rsidP="00334F4D">
      <w:r>
        <w:separator/>
      </w:r>
    </w:p>
  </w:footnote>
  <w:footnote w:type="continuationSeparator" w:id="0">
    <w:p w:rsidR="006D66B9" w:rsidRDefault="006D66B9" w:rsidP="00334F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F4D" w:rsidRDefault="004E04CF">
    <w:pPr>
      <w:pStyle w:val="Header"/>
    </w:pPr>
    <w:r>
      <w:rPr>
        <w:noProof/>
        <w:lang w:val="en-ID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1985282" o:spid="_x0000_s2050" type="#_x0000_t75" style="position:absolute;margin-left:0;margin-top:0;width:595.45pt;height:841.9pt;z-index:-251659776;mso-position-horizontal:center;mso-position-horizontal-relative:margin;mso-position-vertical:center;mso-position-vertical-relative:margin" o:allowincell="f">
          <v:imagedata r:id="rId1" o:title="LETTER HEAD ATK-0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F4D" w:rsidRDefault="00D9446B">
    <w:pPr>
      <w:pStyle w:val="Header"/>
    </w:pPr>
    <w:r>
      <w:rPr>
        <w:noProof/>
        <w:lang w:val="en-US" w:eastAsia="en-US" w:bidi="ar-SA"/>
      </w:rPr>
      <w:drawing>
        <wp:anchor distT="0" distB="0" distL="114300" distR="114300" simplePos="0" relativeHeight="251658752" behindDoc="1" locked="0" layoutInCell="1" allowOverlap="1">
          <wp:simplePos x="0" y="0"/>
          <wp:positionH relativeFrom="column">
            <wp:posOffset>-914400</wp:posOffset>
          </wp:positionH>
          <wp:positionV relativeFrom="paragraph">
            <wp:posOffset>-448945</wp:posOffset>
          </wp:positionV>
          <wp:extent cx="7552055" cy="10673715"/>
          <wp:effectExtent l="0" t="0" r="0" b="0"/>
          <wp:wrapNone/>
          <wp:docPr id="11" name="Picture 11" descr="Template Kop Surat_Takaful The 1st Syariah_1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Template Kop Surat_Takaful The 1st Syariah_1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2055" cy="10673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F4D" w:rsidRDefault="00D9446B">
    <w:pPr>
      <w:pStyle w:val="Header"/>
    </w:pPr>
    <w:r>
      <w:rPr>
        <w:noProof/>
        <w:lang w:val="en-US" w:eastAsia="en-US" w:bidi="ar-SA"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-916305</wp:posOffset>
          </wp:positionH>
          <wp:positionV relativeFrom="paragraph">
            <wp:posOffset>-450215</wp:posOffset>
          </wp:positionV>
          <wp:extent cx="7557135" cy="10681335"/>
          <wp:effectExtent l="0" t="0" r="5715" b="5715"/>
          <wp:wrapNone/>
          <wp:docPr id="10" name="Picture 10" descr="Template Kop Surat_Takaful The 1st Syariah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Template Kop Surat_Takaful The 1st Syariah-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7135" cy="10681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AF4FB7"/>
    <w:multiLevelType w:val="hybridMultilevel"/>
    <w:tmpl w:val="4D1E0E00"/>
    <w:lvl w:ilvl="0" w:tplc="56D22CEE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color w:val="auto"/>
      </w:rPr>
    </w:lvl>
    <w:lvl w:ilvl="1" w:tplc="0421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7B40FA"/>
    <w:multiLevelType w:val="hybridMultilevel"/>
    <w:tmpl w:val="1CDEF636"/>
    <w:lvl w:ilvl="0" w:tplc="0409000F">
      <w:start w:val="1"/>
      <w:numFmt w:val="decimal"/>
      <w:lvlText w:val="%1."/>
      <w:lvlJc w:val="left"/>
      <w:pPr>
        <w:ind w:left="1287" w:hanging="360"/>
      </w:pPr>
      <w:rPr>
        <w:rFonts w:hint="default"/>
        <w:b w:val="0"/>
        <w:lang w:val="af-ZA"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79BA2A29"/>
    <w:multiLevelType w:val="hybridMultilevel"/>
    <w:tmpl w:val="6AB0612E"/>
    <w:lvl w:ilvl="0" w:tplc="2DD0DE7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attachedTemplate r:id="rId1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69F"/>
    <w:rsid w:val="001554DC"/>
    <w:rsid w:val="001744BB"/>
    <w:rsid w:val="001A4759"/>
    <w:rsid w:val="00275435"/>
    <w:rsid w:val="00334F4D"/>
    <w:rsid w:val="0036382F"/>
    <w:rsid w:val="00363C82"/>
    <w:rsid w:val="003C4E33"/>
    <w:rsid w:val="004E04CF"/>
    <w:rsid w:val="00543CD5"/>
    <w:rsid w:val="006D66B9"/>
    <w:rsid w:val="00797368"/>
    <w:rsid w:val="007E6DF9"/>
    <w:rsid w:val="00864554"/>
    <w:rsid w:val="00872F32"/>
    <w:rsid w:val="0089682A"/>
    <w:rsid w:val="008C5171"/>
    <w:rsid w:val="009A7F9A"/>
    <w:rsid w:val="009B768C"/>
    <w:rsid w:val="009C020C"/>
    <w:rsid w:val="00B02BC4"/>
    <w:rsid w:val="00B06AE4"/>
    <w:rsid w:val="00B4272E"/>
    <w:rsid w:val="00B5369F"/>
    <w:rsid w:val="00BF0C74"/>
    <w:rsid w:val="00C4229A"/>
    <w:rsid w:val="00CE4B63"/>
    <w:rsid w:val="00D27DEF"/>
    <w:rsid w:val="00D33FDD"/>
    <w:rsid w:val="00D9446B"/>
    <w:rsid w:val="00E30EAC"/>
    <w:rsid w:val="00F12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A2324AA4-F4A9-43C8-A08B-7324A50B9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6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6"/>
    <w:qFormat/>
    <w:rsid w:val="00B5369F"/>
    <w:pPr>
      <w:widowControl w:val="0"/>
      <w:suppressAutoHyphens/>
    </w:pPr>
    <w:rPr>
      <w:rFonts w:ascii="Liberation Serif" w:eastAsia="SimSun" w:hAnsi="Liberation Serif" w:cs="Mangal"/>
      <w:kern w:val="1"/>
      <w:sz w:val="24"/>
      <w:szCs w:val="24"/>
      <w:lang w:val="id-ID" w:eastAsia="hi-I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4F4D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F5496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334F4D"/>
    <w:rPr>
      <w:rFonts w:ascii="Calibri Light" w:eastAsia="Times New Roman" w:hAnsi="Calibri Light" w:cs="Times New Roman"/>
      <w:color w:val="2F5496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334F4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34F4D"/>
  </w:style>
  <w:style w:type="paragraph" w:styleId="Footer">
    <w:name w:val="footer"/>
    <w:basedOn w:val="Normal"/>
    <w:link w:val="FooterChar"/>
    <w:uiPriority w:val="99"/>
    <w:unhideWhenUsed/>
    <w:rsid w:val="00334F4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34F4D"/>
  </w:style>
  <w:style w:type="paragraph" w:styleId="ListParagraph">
    <w:name w:val="List Paragraph"/>
    <w:basedOn w:val="Normal"/>
    <w:uiPriority w:val="34"/>
    <w:qFormat/>
    <w:rsid w:val="00B5369F"/>
    <w:pPr>
      <w:widowControl/>
      <w:suppressAutoHyphens w:val="0"/>
      <w:spacing w:after="160" w:line="256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ropbox\Seafile\Dropbox_arman\TKFull\KOP%20Surat\TEMPLATE%20LETTERHEAD%20A4%20ATK%20HALAMAN%20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5B83F-066E-41B9-9B80-222ACD342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LETTERHEAD A4 ATK HALAMAN 1.dotx</Template>
  <TotalTime>1</TotalTime>
  <Pages>3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Lahmudin</dc:creator>
  <cp:keywords/>
  <cp:lastModifiedBy>Aditya Raja Permana</cp:lastModifiedBy>
  <cp:revision>2</cp:revision>
  <cp:lastPrinted>2024-04-29T03:22:00Z</cp:lastPrinted>
  <dcterms:created xsi:type="dcterms:W3CDTF">2024-12-11T08:14:00Z</dcterms:created>
  <dcterms:modified xsi:type="dcterms:W3CDTF">2024-12-11T08:14:00Z</dcterms:modified>
</cp:coreProperties>
</file>